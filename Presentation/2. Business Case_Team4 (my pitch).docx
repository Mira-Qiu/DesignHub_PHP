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4C4B3AAB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0451AC4A" w14:textId="31508DA9" w:rsidR="005854DB" w:rsidRPr="005854DB" w:rsidRDefault="00BE1644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ADDD8223A615426F86205B76EB5961B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08747C">
                  <w:t>Voyage</w:t>
                </w:r>
              </w:sdtContent>
            </w:sdt>
          </w:p>
        </w:tc>
      </w:tr>
      <w:tr w:rsidR="005854DB" w:rsidRPr="0092125E" w14:paraId="4297661D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D169D44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679C302A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DF09BD7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28CADF57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p w14:paraId="45354CAA" w14:textId="77777777" w:rsidR="005854DB" w:rsidRPr="005854DB" w:rsidRDefault="005854DB" w:rsidP="00395EDD">
            <w:pPr>
              <w:pStyle w:val="Subtitle"/>
              <w:jc w:val="left"/>
            </w:pPr>
          </w:p>
        </w:tc>
      </w:tr>
    </w:tbl>
    <w:bookmarkEnd w:id="0"/>
    <w:p w14:paraId="09E6CE52" w14:textId="77777777" w:rsidR="00BD0C60" w:rsidRDefault="00931C5E" w:rsidP="00931C5E">
      <w:pPr>
        <w:pStyle w:val="Heading1"/>
        <w:jc w:val="both"/>
      </w:pPr>
      <w:r>
        <w:t>Business Case</w:t>
      </w:r>
    </w:p>
    <w:p w14:paraId="7685DEBA" w14:textId="77777777" w:rsidR="005854DB" w:rsidRDefault="00931C5E" w:rsidP="00931C5E">
      <w:pPr>
        <w:pStyle w:val="ListParagraph"/>
        <w:numPr>
          <w:ilvl w:val="0"/>
          <w:numId w:val="46"/>
        </w:numPr>
        <w:jc w:val="both"/>
      </w:pPr>
      <w:r>
        <w:t>Application name</w:t>
      </w:r>
    </w:p>
    <w:p w14:paraId="08BE7598" w14:textId="23C7BF6F" w:rsidR="00931C5E" w:rsidRDefault="0008747C" w:rsidP="00931C5E">
      <w:pPr>
        <w:pStyle w:val="ListParagraph"/>
        <w:numPr>
          <w:ilvl w:val="1"/>
          <w:numId w:val="46"/>
        </w:numPr>
        <w:jc w:val="both"/>
      </w:pPr>
      <w:r>
        <w:t>Voyage</w:t>
      </w:r>
    </w:p>
    <w:p w14:paraId="0DB1EA9D" w14:textId="77777777" w:rsidR="00931C5E" w:rsidRDefault="00931C5E" w:rsidP="00931C5E">
      <w:pPr>
        <w:pStyle w:val="ListParagraph"/>
        <w:numPr>
          <w:ilvl w:val="0"/>
          <w:numId w:val="46"/>
        </w:numPr>
        <w:jc w:val="both"/>
      </w:pPr>
      <w:r>
        <w:t>Type of Business Model</w:t>
      </w:r>
      <w:bookmarkStart w:id="1" w:name="_GoBack"/>
      <w:bookmarkEnd w:id="1"/>
    </w:p>
    <w:p w14:paraId="7D824AD2" w14:textId="77777777" w:rsidR="00931C5E" w:rsidRDefault="00395EDD" w:rsidP="00931C5E">
      <w:pPr>
        <w:pStyle w:val="ListParagraph"/>
        <w:numPr>
          <w:ilvl w:val="1"/>
          <w:numId w:val="46"/>
        </w:numPr>
        <w:jc w:val="both"/>
      </w:pPr>
      <w:r>
        <w:t>A</w:t>
      </w:r>
      <w:r w:rsidR="00B51734">
        <w:t>dvertising</w:t>
      </w:r>
      <w:r>
        <w:t xml:space="preserve"> &amp;</w:t>
      </w:r>
      <w:r w:rsidR="00B51734">
        <w:t xml:space="preserve"> </w:t>
      </w:r>
      <w:r>
        <w:t>C</w:t>
      </w:r>
      <w:r w:rsidR="00B51734">
        <w:t>rowdsourcing</w:t>
      </w:r>
    </w:p>
    <w:p w14:paraId="0A7D4690" w14:textId="77777777" w:rsidR="00931C5E" w:rsidRDefault="00931C5E" w:rsidP="00931C5E">
      <w:pPr>
        <w:pStyle w:val="ListParagraph"/>
        <w:numPr>
          <w:ilvl w:val="0"/>
          <w:numId w:val="46"/>
        </w:numPr>
        <w:jc w:val="both"/>
      </w:pPr>
      <w:r>
        <w:t>Target Audience</w:t>
      </w:r>
    </w:p>
    <w:p w14:paraId="0308C7ED" w14:textId="77777777" w:rsidR="00931C5E" w:rsidRDefault="00B51734" w:rsidP="00931C5E">
      <w:pPr>
        <w:pStyle w:val="ListParagraph"/>
        <w:numPr>
          <w:ilvl w:val="1"/>
          <w:numId w:val="46"/>
        </w:numPr>
        <w:jc w:val="both"/>
      </w:pPr>
      <w:r>
        <w:t>Travelers</w:t>
      </w:r>
      <w:r w:rsidR="00395EDD">
        <w:t xml:space="preserve"> (business, family, recreational, etc.)</w:t>
      </w:r>
    </w:p>
    <w:p w14:paraId="02EA78C3" w14:textId="77777777" w:rsidR="00931C5E" w:rsidRDefault="00931C5E" w:rsidP="00931C5E">
      <w:pPr>
        <w:pStyle w:val="ListParagraph"/>
        <w:numPr>
          <w:ilvl w:val="0"/>
          <w:numId w:val="46"/>
        </w:numPr>
        <w:jc w:val="both"/>
      </w:pPr>
      <w:r>
        <w:t>Value Proposition</w:t>
      </w:r>
    </w:p>
    <w:p w14:paraId="78278404" w14:textId="77777777" w:rsidR="00931C5E" w:rsidRDefault="00B51734" w:rsidP="00931C5E">
      <w:pPr>
        <w:pStyle w:val="ListParagraph"/>
        <w:numPr>
          <w:ilvl w:val="1"/>
          <w:numId w:val="46"/>
        </w:numPr>
        <w:jc w:val="both"/>
      </w:pPr>
      <w:r>
        <w:t xml:space="preserve">Streamline hotel, taxi, and flight booking into one application while showing the user where to get the best prices </w:t>
      </w:r>
    </w:p>
    <w:p w14:paraId="1F00809E" w14:textId="77777777" w:rsidR="00685B4E" w:rsidRPr="00685B4E" w:rsidRDefault="00931C5E" w:rsidP="00931C5E">
      <w:pPr>
        <w:pStyle w:val="Heading1"/>
        <w:jc w:val="both"/>
      </w:pPr>
      <w:r>
        <w:t>Business Concept Overview</w:t>
      </w:r>
    </w:p>
    <w:p w14:paraId="7152E046" w14:textId="77777777" w:rsidR="00685B4E" w:rsidRDefault="00931C5E" w:rsidP="00931C5E">
      <w:pPr>
        <w:pStyle w:val="ListParagraph"/>
        <w:numPr>
          <w:ilvl w:val="0"/>
          <w:numId w:val="47"/>
        </w:numPr>
        <w:jc w:val="both"/>
      </w:pPr>
      <w:r>
        <w:t>How the system works</w:t>
      </w:r>
    </w:p>
    <w:p w14:paraId="1372C416" w14:textId="77777777" w:rsidR="00931C5E" w:rsidRDefault="00B51734" w:rsidP="00931C5E">
      <w:pPr>
        <w:pStyle w:val="ListParagraph"/>
        <w:numPr>
          <w:ilvl w:val="1"/>
          <w:numId w:val="47"/>
        </w:numPr>
        <w:jc w:val="both"/>
      </w:pPr>
      <w:r>
        <w:t>Desktop &amp; Mobile App</w:t>
      </w:r>
    </w:p>
    <w:p w14:paraId="34D92DC6" w14:textId="77777777" w:rsidR="00B51734" w:rsidRDefault="00B51734" w:rsidP="00B51734">
      <w:pPr>
        <w:pStyle w:val="ListParagraph"/>
        <w:numPr>
          <w:ilvl w:val="2"/>
          <w:numId w:val="47"/>
        </w:numPr>
        <w:jc w:val="both"/>
      </w:pPr>
      <w:r>
        <w:t>The application’s core function is to collect and parse hotel, taxi service and flight prices into a nice, user-friendly app that fliers and frequent travel-goers can use when trying to book their next business trip or family vacation.  Rather than use three or more websites to book</w:t>
      </w:r>
      <w:r w:rsidR="00395EDD">
        <w:t xml:space="preserve"> a</w:t>
      </w:r>
      <w:r>
        <w:t xml:space="preserve"> hotel, car service and </w:t>
      </w:r>
      <w:r w:rsidR="005F663F">
        <w:t xml:space="preserve">a </w:t>
      </w:r>
      <w:r>
        <w:t>flight, the user can do all of that within this app.</w:t>
      </w:r>
      <w:r w:rsidR="005F663F">
        <w:t xml:space="preserve">  Also the app will allow the user to print or display their invoice/flight tickets when traveling. </w:t>
      </w:r>
    </w:p>
    <w:p w14:paraId="0ABDDE19" w14:textId="77777777" w:rsidR="00931C5E" w:rsidRDefault="00931C5E" w:rsidP="00931C5E">
      <w:pPr>
        <w:pStyle w:val="ListParagraph"/>
        <w:numPr>
          <w:ilvl w:val="0"/>
          <w:numId w:val="47"/>
        </w:numPr>
        <w:jc w:val="both"/>
      </w:pPr>
      <w:r>
        <w:t>Revenue Generation</w:t>
      </w:r>
    </w:p>
    <w:p w14:paraId="30FE1E67" w14:textId="77777777" w:rsidR="00395EDD" w:rsidRDefault="00B51734" w:rsidP="00931C5E">
      <w:pPr>
        <w:pStyle w:val="ListParagraph"/>
        <w:numPr>
          <w:ilvl w:val="1"/>
          <w:numId w:val="47"/>
        </w:numPr>
        <w:jc w:val="both"/>
      </w:pPr>
      <w:r>
        <w:t>Partnering with travel agencies</w:t>
      </w:r>
    </w:p>
    <w:p w14:paraId="1FE12D89" w14:textId="77777777" w:rsidR="00395EDD" w:rsidRDefault="00395EDD" w:rsidP="00395EDD">
      <w:pPr>
        <w:pStyle w:val="ListParagraph"/>
        <w:numPr>
          <w:ilvl w:val="2"/>
          <w:numId w:val="47"/>
        </w:numPr>
        <w:jc w:val="both"/>
      </w:pPr>
      <w:r>
        <w:t>H</w:t>
      </w:r>
      <w:r w:rsidR="00B51734">
        <w:t>otels</w:t>
      </w:r>
      <w:r>
        <w:t xml:space="preserve"> (i.e. Hilton, Knightsbridge)</w:t>
      </w:r>
      <w:r w:rsidR="00B51734">
        <w:t xml:space="preserve"> </w:t>
      </w:r>
    </w:p>
    <w:p w14:paraId="1C9CABA0" w14:textId="77777777" w:rsidR="00395EDD" w:rsidRDefault="00395EDD" w:rsidP="00395EDD">
      <w:pPr>
        <w:pStyle w:val="ListParagraph"/>
        <w:numPr>
          <w:ilvl w:val="2"/>
          <w:numId w:val="47"/>
        </w:numPr>
        <w:jc w:val="both"/>
      </w:pPr>
      <w:r>
        <w:t>T</w:t>
      </w:r>
      <w:r w:rsidR="00B51734">
        <w:t>axi companies</w:t>
      </w:r>
      <w:r>
        <w:t xml:space="preserve"> (i.e. Uber)</w:t>
      </w:r>
    </w:p>
    <w:p w14:paraId="4170DE36" w14:textId="77777777" w:rsidR="00931C5E" w:rsidRDefault="00395EDD" w:rsidP="00395EDD">
      <w:pPr>
        <w:pStyle w:val="ListParagraph"/>
        <w:numPr>
          <w:ilvl w:val="2"/>
          <w:numId w:val="47"/>
        </w:numPr>
        <w:jc w:val="both"/>
      </w:pPr>
      <w:r>
        <w:t>F</w:t>
      </w:r>
      <w:r w:rsidR="00B51734">
        <w:t>light companies</w:t>
      </w:r>
      <w:r>
        <w:t xml:space="preserve"> (i.e. United Airlines, Delta)</w:t>
      </w:r>
    </w:p>
    <w:p w14:paraId="2209833A" w14:textId="77777777" w:rsidR="00395EDD" w:rsidRDefault="00395EDD" w:rsidP="00395EDD">
      <w:pPr>
        <w:pStyle w:val="ListParagraph"/>
        <w:numPr>
          <w:ilvl w:val="1"/>
          <w:numId w:val="47"/>
        </w:numPr>
        <w:jc w:val="both"/>
      </w:pPr>
      <w:r>
        <w:t xml:space="preserve">Advertisements from sponsors &amp; partners (running ads on the desktop version, not the mobile version)  </w:t>
      </w:r>
    </w:p>
    <w:p w14:paraId="61FC1818" w14:textId="77777777" w:rsidR="00931C5E" w:rsidRDefault="00931C5E" w:rsidP="00931C5E">
      <w:pPr>
        <w:pStyle w:val="ListParagraph"/>
        <w:numPr>
          <w:ilvl w:val="0"/>
          <w:numId w:val="47"/>
        </w:numPr>
        <w:jc w:val="both"/>
      </w:pPr>
      <w:r>
        <w:t>Partners, Suppliers &amp; Stakeholders</w:t>
      </w:r>
    </w:p>
    <w:p w14:paraId="1F352A43" w14:textId="77777777" w:rsidR="005F663F" w:rsidRDefault="005F663F" w:rsidP="005F663F">
      <w:pPr>
        <w:pStyle w:val="ListParagraph"/>
        <w:numPr>
          <w:ilvl w:val="1"/>
          <w:numId w:val="47"/>
        </w:numPr>
        <w:jc w:val="both"/>
      </w:pPr>
      <w:r>
        <w:t xml:space="preserve">Hotels (i.e. Hilton, Knightsbridge) </w:t>
      </w:r>
    </w:p>
    <w:p w14:paraId="55A30223" w14:textId="77777777" w:rsidR="005F663F" w:rsidRDefault="005F663F" w:rsidP="005F663F">
      <w:pPr>
        <w:pStyle w:val="ListParagraph"/>
        <w:numPr>
          <w:ilvl w:val="1"/>
          <w:numId w:val="47"/>
        </w:numPr>
        <w:jc w:val="both"/>
      </w:pPr>
      <w:r>
        <w:t>Taxi companies (i.e. Uber)</w:t>
      </w:r>
    </w:p>
    <w:p w14:paraId="6995E296" w14:textId="77777777" w:rsidR="00931C5E" w:rsidRDefault="005F663F" w:rsidP="005F663F">
      <w:pPr>
        <w:pStyle w:val="ListParagraph"/>
        <w:numPr>
          <w:ilvl w:val="1"/>
          <w:numId w:val="47"/>
        </w:numPr>
        <w:jc w:val="both"/>
      </w:pPr>
      <w:r>
        <w:lastRenderedPageBreak/>
        <w:t>Flight companies (i.e. United Airlines, Delta)</w:t>
      </w:r>
    </w:p>
    <w:p w14:paraId="36228795" w14:textId="77777777" w:rsidR="00931C5E" w:rsidRDefault="00931C5E" w:rsidP="00931C5E">
      <w:pPr>
        <w:pStyle w:val="ListParagraph"/>
        <w:numPr>
          <w:ilvl w:val="0"/>
          <w:numId w:val="47"/>
        </w:numPr>
        <w:jc w:val="both"/>
      </w:pPr>
      <w:r>
        <w:t>Benefits of website</w:t>
      </w:r>
    </w:p>
    <w:p w14:paraId="65B838F7" w14:textId="77777777" w:rsidR="00931C5E" w:rsidRDefault="005F663F" w:rsidP="00931C5E">
      <w:pPr>
        <w:pStyle w:val="ListParagraph"/>
        <w:numPr>
          <w:ilvl w:val="1"/>
          <w:numId w:val="47"/>
        </w:numPr>
        <w:jc w:val="both"/>
      </w:pPr>
      <w:r>
        <w:t xml:space="preserve">Simplicity and ease-of-access allows any traveler to schedule and manage their travel plans </w:t>
      </w:r>
      <w:r w:rsidR="00001661">
        <w:t xml:space="preserve">all </w:t>
      </w:r>
      <w:r>
        <w:t>from one place</w:t>
      </w:r>
      <w:r w:rsidR="00001661">
        <w:t>.</w:t>
      </w:r>
      <w:r>
        <w:t xml:space="preserve">  </w:t>
      </w:r>
    </w:p>
    <w:p w14:paraId="676E53C3" w14:textId="77777777" w:rsidR="00685B4E" w:rsidRDefault="00931C5E" w:rsidP="00931C5E">
      <w:pPr>
        <w:pStyle w:val="Heading1"/>
        <w:jc w:val="both"/>
      </w:pPr>
      <w:r>
        <w:t>Examples of Prototypes</w:t>
      </w:r>
      <w:r w:rsidR="000F77D2">
        <w:t xml:space="preserve"> &amp; Similar Web Designs</w:t>
      </w:r>
    </w:p>
    <w:p w14:paraId="0E905F99" w14:textId="77777777" w:rsidR="00931C5E" w:rsidRPr="00001661" w:rsidRDefault="00BE1644" w:rsidP="00931C5E">
      <w:pPr>
        <w:pStyle w:val="ListParagraph"/>
        <w:numPr>
          <w:ilvl w:val="0"/>
          <w:numId w:val="48"/>
        </w:numPr>
        <w:rPr>
          <w:color w:val="00B0F0"/>
        </w:rPr>
      </w:pPr>
      <w:hyperlink r:id="rId11" w:history="1">
        <w:r w:rsidR="00001661" w:rsidRPr="00001661">
          <w:rPr>
            <w:rStyle w:val="Hyperlink"/>
            <w:color w:val="00B0F0"/>
          </w:rPr>
          <w:t>Trivago (hotel pricing and booking)</w:t>
        </w:r>
      </w:hyperlink>
    </w:p>
    <w:p w14:paraId="53B01871" w14:textId="77777777" w:rsidR="00931C5E" w:rsidRPr="00001661" w:rsidRDefault="00BE1644" w:rsidP="00931C5E">
      <w:pPr>
        <w:pStyle w:val="ListParagraph"/>
        <w:numPr>
          <w:ilvl w:val="0"/>
          <w:numId w:val="48"/>
        </w:numPr>
        <w:rPr>
          <w:color w:val="00B0F0"/>
        </w:rPr>
      </w:pPr>
      <w:hyperlink r:id="rId12" w:history="1">
        <w:r w:rsidR="00001661" w:rsidRPr="00001661">
          <w:rPr>
            <w:rStyle w:val="Hyperlink"/>
            <w:color w:val="00B0F0"/>
          </w:rPr>
          <w:t>Uber (taxi booking)</w:t>
        </w:r>
      </w:hyperlink>
    </w:p>
    <w:p w14:paraId="25A6992B" w14:textId="77777777" w:rsidR="00931C5E" w:rsidRPr="00001661" w:rsidRDefault="00BE1644" w:rsidP="00931C5E">
      <w:pPr>
        <w:pStyle w:val="ListParagraph"/>
        <w:numPr>
          <w:ilvl w:val="0"/>
          <w:numId w:val="48"/>
        </w:numPr>
        <w:rPr>
          <w:color w:val="00B0F0"/>
        </w:rPr>
      </w:pPr>
      <w:hyperlink r:id="rId13" w:history="1">
        <w:r w:rsidR="00001661" w:rsidRPr="00001661">
          <w:rPr>
            <w:rStyle w:val="Hyperlink"/>
            <w:color w:val="00B0F0"/>
          </w:rPr>
          <w:t>United Airlines (flight booking)</w:t>
        </w:r>
      </w:hyperlink>
    </w:p>
    <w:sectPr w:rsidR="00931C5E" w:rsidRPr="00001661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8957E" w14:textId="77777777" w:rsidR="00BE1644" w:rsidRDefault="00BE1644" w:rsidP="005A20E2">
      <w:pPr>
        <w:spacing w:after="0"/>
      </w:pPr>
      <w:r>
        <w:separator/>
      </w:r>
    </w:p>
    <w:p w14:paraId="427BD412" w14:textId="77777777" w:rsidR="00BE1644" w:rsidRDefault="00BE1644"/>
    <w:p w14:paraId="23839374" w14:textId="77777777" w:rsidR="00BE1644" w:rsidRDefault="00BE1644" w:rsidP="009B4773"/>
    <w:p w14:paraId="09BC859D" w14:textId="77777777" w:rsidR="00BE1644" w:rsidRDefault="00BE1644" w:rsidP="00513832"/>
  </w:endnote>
  <w:endnote w:type="continuationSeparator" w:id="0">
    <w:p w14:paraId="63B6ADCE" w14:textId="77777777" w:rsidR="00BE1644" w:rsidRDefault="00BE1644" w:rsidP="005A20E2">
      <w:pPr>
        <w:spacing w:after="0"/>
      </w:pPr>
      <w:r>
        <w:continuationSeparator/>
      </w:r>
    </w:p>
    <w:p w14:paraId="7236B304" w14:textId="77777777" w:rsidR="00BE1644" w:rsidRDefault="00BE1644"/>
    <w:p w14:paraId="377E91F8" w14:textId="77777777" w:rsidR="00BE1644" w:rsidRDefault="00BE1644" w:rsidP="009B4773"/>
    <w:p w14:paraId="0DB2B821" w14:textId="77777777" w:rsidR="00BE1644" w:rsidRDefault="00BE1644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B011F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52242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324FD" w14:textId="77777777" w:rsidR="00BE1644" w:rsidRDefault="00BE1644" w:rsidP="005A20E2">
      <w:pPr>
        <w:spacing w:after="0"/>
      </w:pPr>
      <w:r>
        <w:separator/>
      </w:r>
    </w:p>
    <w:p w14:paraId="035ED176" w14:textId="77777777" w:rsidR="00BE1644" w:rsidRDefault="00BE1644"/>
    <w:p w14:paraId="67963D48" w14:textId="77777777" w:rsidR="00BE1644" w:rsidRDefault="00BE1644" w:rsidP="009B4773"/>
    <w:p w14:paraId="09B9F3D0" w14:textId="77777777" w:rsidR="00BE1644" w:rsidRDefault="00BE1644" w:rsidP="00513832"/>
  </w:footnote>
  <w:footnote w:type="continuationSeparator" w:id="0">
    <w:p w14:paraId="34CA0774" w14:textId="77777777" w:rsidR="00BE1644" w:rsidRDefault="00BE1644" w:rsidP="005A20E2">
      <w:pPr>
        <w:spacing w:after="0"/>
      </w:pPr>
      <w:r>
        <w:continuationSeparator/>
      </w:r>
    </w:p>
    <w:p w14:paraId="458CBD9D" w14:textId="77777777" w:rsidR="00BE1644" w:rsidRDefault="00BE1644"/>
    <w:p w14:paraId="43530D05" w14:textId="77777777" w:rsidR="00BE1644" w:rsidRDefault="00BE1644" w:rsidP="009B4773"/>
    <w:p w14:paraId="6427629D" w14:textId="77777777" w:rsidR="00BE1644" w:rsidRDefault="00BE1644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64A72" w14:textId="04A6ACBC" w:rsidR="003639D2" w:rsidRPr="003639D2" w:rsidRDefault="00BE1644" w:rsidP="003639D2">
    <w:pPr>
      <w:pStyle w:val="Header1"/>
    </w:pPr>
    <w:sdt>
      <w:sdtPr>
        <w:alias w:val="Title"/>
        <w:tag w:val=""/>
        <w:id w:val="-611985797"/>
        <w:placeholder>
          <w:docPart w:val="1D5D71AB079B4B129E5D14579D4132D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08747C">
          <w:t>Voyage</w:t>
        </w:r>
      </w:sdtContent>
    </w:sdt>
  </w:p>
  <w:p w14:paraId="07F2A1D4" w14:textId="6569CABC" w:rsidR="005854DB" w:rsidRPr="005854DB" w:rsidRDefault="00BE1644" w:rsidP="003D6AFD">
    <w:pPr>
      <w:pStyle w:val="Header"/>
    </w:pPr>
    <w:sdt>
      <w:sdtPr>
        <w:alias w:val="Subtitle"/>
        <w:tag w:val=""/>
        <w:id w:val="-2023313307"/>
        <w:showingPlcHd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08747C">
          <w:t xml:space="preserve">     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4B9DBCC2" wp14:editId="7D5F2C0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EDFBAB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FF1FF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DDA31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4728E24F" wp14:editId="067EBB8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FE6E6D"/>
    <w:multiLevelType w:val="hybridMultilevel"/>
    <w:tmpl w:val="1326EF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2259D"/>
    <w:multiLevelType w:val="hybridMultilevel"/>
    <w:tmpl w:val="5A2A76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685004"/>
    <w:multiLevelType w:val="hybridMultilevel"/>
    <w:tmpl w:val="F004667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7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6"/>
  </w:num>
  <w:num w:numId="8">
    <w:abstractNumId w:val="13"/>
  </w:num>
  <w:num w:numId="9">
    <w:abstractNumId w:val="39"/>
  </w:num>
  <w:num w:numId="10">
    <w:abstractNumId w:val="32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7"/>
  </w:num>
  <w:num w:numId="18">
    <w:abstractNumId w:val="40"/>
  </w:num>
  <w:num w:numId="19">
    <w:abstractNumId w:val="10"/>
  </w:num>
  <w:num w:numId="20">
    <w:abstractNumId w:val="30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4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9"/>
  </w:num>
  <w:num w:numId="33">
    <w:abstractNumId w:val="31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5"/>
  </w:num>
  <w:num w:numId="3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6"/>
  </w:num>
  <w:num w:numId="47">
    <w:abstractNumId w:val="33"/>
  </w:num>
  <w:num w:numId="48">
    <w:abstractNumId w:val="3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5E"/>
    <w:rsid w:val="0000092E"/>
    <w:rsid w:val="00001661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8747C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0F77D2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5EDD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5F663F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97E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1C5E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16343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1734"/>
    <w:rsid w:val="00B57756"/>
    <w:rsid w:val="00B57F4F"/>
    <w:rsid w:val="00B7636D"/>
    <w:rsid w:val="00B80CF1"/>
    <w:rsid w:val="00BA2A38"/>
    <w:rsid w:val="00BA31C4"/>
    <w:rsid w:val="00BB02E6"/>
    <w:rsid w:val="00BD0C60"/>
    <w:rsid w:val="00BE1644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2897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0016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661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united.com/en/us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uber.com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trivago.com/?themeId=280&amp;sem_keyword=trivago&amp;sem_creativeid=258627679429&amp;sem_matchtype=e&amp;sem_network=g&amp;sem_device=c&amp;sem_placement=&amp;sem_target=&amp;sem_adposition=1t1&amp;sem_param1=&amp;sem_param2=&amp;sem_campaignid=875342545&amp;sem_adgroupid=43520812469&amp;sem_targetid=aud-295721641839%3Akwd-295614583400&amp;sem_location=9003528&amp;cip=9971900005&amp;gclid=EAIaIQobChMI8YyVnpLJ5AIVyZ-zCh0OxQ25EAAYASAAEgKbqfD_Bw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ew\AppData\Local\Packages\Microsoft.Office.Desktop_8wekyb3d8bbwe\LocalCache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DD8223A615426F86205B76EB5961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97D308-CDA6-47C5-B6C3-7E8F99FFC5D9}"/>
      </w:docPartPr>
      <w:docPartBody>
        <w:p w:rsidR="00086007" w:rsidRDefault="00F94042">
          <w:pPr>
            <w:pStyle w:val="ADDD8223A615426F86205B76EB5961B6"/>
          </w:pPr>
          <w:r w:rsidRPr="003639D2">
            <w:t>OFFICE-BASED AGENCY</w:t>
          </w:r>
        </w:p>
      </w:docPartBody>
    </w:docPart>
    <w:docPart>
      <w:docPartPr>
        <w:name w:val="1D5D71AB079B4B129E5D14579D413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5B07-1E2F-43E2-97EA-D275F0A35390}"/>
      </w:docPartPr>
      <w:docPartBody>
        <w:p w:rsidR="00086007" w:rsidRDefault="00F94042">
          <w:pPr>
            <w:pStyle w:val="1D5D71AB079B4B129E5D14579D4132D9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42"/>
    <w:rsid w:val="00086007"/>
    <w:rsid w:val="007A7A7F"/>
    <w:rsid w:val="00F9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DD8223A615426F86205B76EB5961B6">
    <w:name w:val="ADDD8223A615426F86205B76EB5961B6"/>
  </w:style>
  <w:style w:type="paragraph" w:customStyle="1" w:styleId="C0BC431C319A4C44BD21E394C1CEFA17">
    <w:name w:val="C0BC431C319A4C44BD21E394C1CEFA17"/>
  </w:style>
  <w:style w:type="paragraph" w:customStyle="1" w:styleId="83C350200FCA4E2B846EE45FFE6C715D">
    <w:name w:val="83C350200FCA4E2B846EE45FFE6C715D"/>
  </w:style>
  <w:style w:type="paragraph" w:customStyle="1" w:styleId="89CEE7A48E1A4B479186CF4849CBD835">
    <w:name w:val="89CEE7A48E1A4B479186CF4849CBD835"/>
  </w:style>
  <w:style w:type="paragraph" w:customStyle="1" w:styleId="639838192CC54C5CBEC8A1C31D87EE2B">
    <w:name w:val="639838192CC54C5CBEC8A1C31D87EE2B"/>
  </w:style>
  <w:style w:type="paragraph" w:customStyle="1" w:styleId="C8181549090D4FC390318B0A4EE76602">
    <w:name w:val="C8181549090D4FC390318B0A4EE76602"/>
  </w:style>
  <w:style w:type="paragraph" w:customStyle="1" w:styleId="A0022065D6B24653AC03BF59A911A840">
    <w:name w:val="A0022065D6B24653AC03BF59A911A840"/>
  </w:style>
  <w:style w:type="paragraph" w:customStyle="1" w:styleId="1624B84061384BCF817FCFFC57CA5773">
    <w:name w:val="1624B84061384BCF817FCFFC57CA5773"/>
  </w:style>
  <w:style w:type="paragraph" w:customStyle="1" w:styleId="C633FDFFC6264C58A7695CD8CFC8C39C">
    <w:name w:val="C633FDFFC6264C58A7695CD8CFC8C39C"/>
  </w:style>
  <w:style w:type="paragraph" w:customStyle="1" w:styleId="6493C5F2AC144EB2AAFB07B9C6FA08D4">
    <w:name w:val="6493C5F2AC144EB2AAFB07B9C6FA08D4"/>
  </w:style>
  <w:style w:type="paragraph" w:customStyle="1" w:styleId="FC3078388A774A3BAE603B62C7ABFC34">
    <w:name w:val="FC3078388A774A3BAE603B62C7ABFC34"/>
  </w:style>
  <w:style w:type="paragraph" w:customStyle="1" w:styleId="C8860AA8DBCE458AA9969EF20ADA3781">
    <w:name w:val="C8860AA8DBCE458AA9969EF20ADA3781"/>
  </w:style>
  <w:style w:type="paragraph" w:customStyle="1" w:styleId="D5E81E2AE2C64A8DB675C521BF7F3FBF">
    <w:name w:val="D5E81E2AE2C64A8DB675C521BF7F3FBF"/>
  </w:style>
  <w:style w:type="paragraph" w:customStyle="1" w:styleId="E0690289B6A04707B0343AEC86D5A1CD">
    <w:name w:val="E0690289B6A04707B0343AEC86D5A1CD"/>
  </w:style>
  <w:style w:type="paragraph" w:customStyle="1" w:styleId="639E2543A9F947E484CACC7E94AB977B">
    <w:name w:val="639E2543A9F947E484CACC7E94AB977B"/>
  </w:style>
  <w:style w:type="paragraph" w:customStyle="1" w:styleId="D97F6CCCFF0C4CD5A9B643F3EA43A33D">
    <w:name w:val="D97F6CCCFF0C4CD5A9B643F3EA43A33D"/>
  </w:style>
  <w:style w:type="paragraph" w:customStyle="1" w:styleId="03E4C8094B3D43B2B1FA9FB08469D83D">
    <w:name w:val="03E4C8094B3D43B2B1FA9FB08469D83D"/>
  </w:style>
  <w:style w:type="paragraph" w:customStyle="1" w:styleId="4ED69245981D454787D00E77B8DABFDC">
    <w:name w:val="4ED69245981D454787D00E77B8DABFDC"/>
  </w:style>
  <w:style w:type="paragraph" w:customStyle="1" w:styleId="82385812A21747E8957C4F5E4E51EDC9">
    <w:name w:val="82385812A21747E8957C4F5E4E51EDC9"/>
  </w:style>
  <w:style w:type="paragraph" w:customStyle="1" w:styleId="59BA7E0F55F64FD090B88D7844A43008">
    <w:name w:val="59BA7E0F55F64FD090B88D7844A43008"/>
  </w:style>
  <w:style w:type="paragraph" w:customStyle="1" w:styleId="6D4CA14AE43D4AF7AE0E124151CBE8CE">
    <w:name w:val="6D4CA14AE43D4AF7AE0E124151CBE8CE"/>
  </w:style>
  <w:style w:type="paragraph" w:customStyle="1" w:styleId="47D199D4D4A14B6CB7D7CD0996B4FBC9">
    <w:name w:val="47D199D4D4A14B6CB7D7CD0996B4FBC9"/>
  </w:style>
  <w:style w:type="paragraph" w:customStyle="1" w:styleId="37B29F323614434DBF95D369F8C76CB3">
    <w:name w:val="37B29F323614434DBF95D369F8C76CB3"/>
  </w:style>
  <w:style w:type="paragraph" w:customStyle="1" w:styleId="4544BBCAC2024CB4958CF0520B78D1E7">
    <w:name w:val="4544BBCAC2024CB4958CF0520B78D1E7"/>
  </w:style>
  <w:style w:type="paragraph" w:customStyle="1" w:styleId="27B4D9C1A1CE4F66B2204EDA65FB7736">
    <w:name w:val="27B4D9C1A1CE4F66B2204EDA65FB7736"/>
  </w:style>
  <w:style w:type="paragraph" w:customStyle="1" w:styleId="F13BC323880043DA8A56DDDE8258D44F">
    <w:name w:val="F13BC323880043DA8A56DDDE8258D44F"/>
  </w:style>
  <w:style w:type="paragraph" w:customStyle="1" w:styleId="A60EF8B5A7DF4624A99D5104BC70BB4D">
    <w:name w:val="A60EF8B5A7DF4624A99D5104BC70BB4D"/>
  </w:style>
  <w:style w:type="paragraph" w:customStyle="1" w:styleId="08CAB59616D7439D857DD36F4F205061">
    <w:name w:val="08CAB59616D7439D857DD36F4F205061"/>
  </w:style>
  <w:style w:type="paragraph" w:customStyle="1" w:styleId="EF2B6C1925E34A7AB6AC9E7AFC61C275">
    <w:name w:val="EF2B6C1925E34A7AB6AC9E7AFC61C275"/>
  </w:style>
  <w:style w:type="paragraph" w:customStyle="1" w:styleId="F6CEB2421A8349BFB87D52CADF26E9EC">
    <w:name w:val="F6CEB2421A8349BFB87D52CADF26E9EC"/>
  </w:style>
  <w:style w:type="paragraph" w:customStyle="1" w:styleId="270D52069FE44FB2A4D85271DF4C8F16">
    <w:name w:val="270D52069FE44FB2A4D85271DF4C8F16"/>
  </w:style>
  <w:style w:type="paragraph" w:customStyle="1" w:styleId="0E40B0F6B79D43B49ADEC0879C03BF8C">
    <w:name w:val="0E40B0F6B79D43B49ADEC0879C03BF8C"/>
  </w:style>
  <w:style w:type="paragraph" w:customStyle="1" w:styleId="1ACE3DE1DC514712A42E341D1D552818">
    <w:name w:val="1ACE3DE1DC514712A42E341D1D552818"/>
  </w:style>
  <w:style w:type="paragraph" w:customStyle="1" w:styleId="A69C0782841B4DB2A9E16FAE8A127DB1">
    <w:name w:val="A69C0782841B4DB2A9E16FAE8A127DB1"/>
  </w:style>
  <w:style w:type="paragraph" w:customStyle="1" w:styleId="25A5F3F0A1A04508B21B01BCA9B7FE26">
    <w:name w:val="25A5F3F0A1A04508B21B01BCA9B7FE26"/>
  </w:style>
  <w:style w:type="paragraph" w:customStyle="1" w:styleId="B821B35126C04679BD8A4C509DF8D726">
    <w:name w:val="B821B35126C04679BD8A4C509DF8D726"/>
  </w:style>
  <w:style w:type="paragraph" w:customStyle="1" w:styleId="9D4F34185B0742B291C78E4C4830F2DE">
    <w:name w:val="9D4F34185B0742B291C78E4C4830F2DE"/>
  </w:style>
  <w:style w:type="paragraph" w:customStyle="1" w:styleId="7405977599F84936B0F605EC2ABF8B65">
    <w:name w:val="7405977599F84936B0F605EC2ABF8B65"/>
  </w:style>
  <w:style w:type="paragraph" w:customStyle="1" w:styleId="06F1102D8A874AF586DB9B4AA08097C2">
    <w:name w:val="06F1102D8A874AF586DB9B4AA08097C2"/>
  </w:style>
  <w:style w:type="paragraph" w:customStyle="1" w:styleId="D872438277F745C8B345845302E3391D">
    <w:name w:val="D872438277F745C8B345845302E3391D"/>
  </w:style>
  <w:style w:type="paragraph" w:customStyle="1" w:styleId="33E4EFFFA68441A6ADDBB2E7F3F9AA56">
    <w:name w:val="33E4EFFFA68441A6ADDBB2E7F3F9AA56"/>
  </w:style>
  <w:style w:type="paragraph" w:customStyle="1" w:styleId="3DC2135B9C5B4B6493819E42F35C29CA">
    <w:name w:val="3DC2135B9C5B4B6493819E42F35C29CA"/>
  </w:style>
  <w:style w:type="paragraph" w:customStyle="1" w:styleId="2D3629CC62D840C7BB76989E8B36B04F">
    <w:name w:val="2D3629CC62D840C7BB76989E8B36B04F"/>
  </w:style>
  <w:style w:type="paragraph" w:customStyle="1" w:styleId="CCF2C3CCF1D144909B918702CE6F3681">
    <w:name w:val="CCF2C3CCF1D144909B918702CE6F3681"/>
  </w:style>
  <w:style w:type="paragraph" w:customStyle="1" w:styleId="9330C82B4FF64E98A5EDA5570D9EF9AF">
    <w:name w:val="9330C82B4FF64E98A5EDA5570D9EF9AF"/>
  </w:style>
  <w:style w:type="paragraph" w:customStyle="1" w:styleId="6085E2B934B442A389ADCB6193782378">
    <w:name w:val="6085E2B934B442A389ADCB6193782378"/>
  </w:style>
  <w:style w:type="paragraph" w:customStyle="1" w:styleId="ACE792E780224084BB03D37680B20C16">
    <w:name w:val="ACE792E780224084BB03D37680B20C16"/>
  </w:style>
  <w:style w:type="paragraph" w:customStyle="1" w:styleId="B9CF190ADBED48FBB3C499CBD4D22FB8">
    <w:name w:val="B9CF190ADBED48FBB3C499CBD4D22FB8"/>
  </w:style>
  <w:style w:type="paragraph" w:customStyle="1" w:styleId="53F1E52205304EDAA876A1E8BA39A358">
    <w:name w:val="53F1E52205304EDAA876A1E8BA39A358"/>
  </w:style>
  <w:style w:type="paragraph" w:customStyle="1" w:styleId="480F01E1AA804FA4B1DA398598C027A6">
    <w:name w:val="480F01E1AA804FA4B1DA398598C027A6"/>
  </w:style>
  <w:style w:type="paragraph" w:customStyle="1" w:styleId="B6B00371E793432DB1ACE9F6B292B602">
    <w:name w:val="B6B00371E793432DB1ACE9F6B292B602"/>
  </w:style>
  <w:style w:type="paragraph" w:customStyle="1" w:styleId="64DEF3DB14A64E89A982786C7D051437">
    <w:name w:val="64DEF3DB14A64E89A982786C7D051437"/>
  </w:style>
  <w:style w:type="paragraph" w:customStyle="1" w:styleId="C128F9EE1A6B46548011F17DBE91870D">
    <w:name w:val="C128F9EE1A6B46548011F17DBE91870D"/>
  </w:style>
  <w:style w:type="paragraph" w:customStyle="1" w:styleId="6EC361CAF7A64F30A116CB7546C67EC6">
    <w:name w:val="6EC361CAF7A64F30A116CB7546C67EC6"/>
  </w:style>
  <w:style w:type="paragraph" w:customStyle="1" w:styleId="DD5570787DDA4C03A007190E736A204A">
    <w:name w:val="DD5570787DDA4C03A007190E736A204A"/>
  </w:style>
  <w:style w:type="paragraph" w:customStyle="1" w:styleId="C2FDB597152243E285C8D7FB8446F4B2">
    <w:name w:val="C2FDB597152243E285C8D7FB8446F4B2"/>
  </w:style>
  <w:style w:type="paragraph" w:customStyle="1" w:styleId="9BE6A585BF024DF3922D6DF35075D5BE">
    <w:name w:val="9BE6A585BF024DF3922D6DF35075D5BE"/>
  </w:style>
  <w:style w:type="paragraph" w:customStyle="1" w:styleId="50C1F75AD3BF40FDBED769B01AB436C2">
    <w:name w:val="50C1F75AD3BF40FDBED769B01AB436C2"/>
  </w:style>
  <w:style w:type="paragraph" w:customStyle="1" w:styleId="928FB2C0041A4692B1AF1AEDECD4BF60">
    <w:name w:val="928FB2C0041A4692B1AF1AEDECD4BF60"/>
  </w:style>
  <w:style w:type="paragraph" w:customStyle="1" w:styleId="28ED005677F84B5982E910ACABF35D29">
    <w:name w:val="28ED005677F84B5982E910ACABF35D29"/>
  </w:style>
  <w:style w:type="paragraph" w:customStyle="1" w:styleId="ED83130C568F4530A11702AC1634098D">
    <w:name w:val="ED83130C568F4530A11702AC1634098D"/>
  </w:style>
  <w:style w:type="paragraph" w:customStyle="1" w:styleId="B7077804D4F54F9FBAF0C21F739F1188">
    <w:name w:val="B7077804D4F54F9FBAF0C21F739F1188"/>
  </w:style>
  <w:style w:type="paragraph" w:customStyle="1" w:styleId="9E4AB90AE6E8402FBB96B91F40158093">
    <w:name w:val="9E4AB90AE6E8402FBB96B91F40158093"/>
  </w:style>
  <w:style w:type="paragraph" w:customStyle="1" w:styleId="D58DDC3A82714EF28A6CC92BD0C47471">
    <w:name w:val="D58DDC3A82714EF28A6CC92BD0C47471"/>
  </w:style>
  <w:style w:type="paragraph" w:customStyle="1" w:styleId="54BF13B40D6848FC92B951EC847E60E2">
    <w:name w:val="54BF13B40D6848FC92B951EC847E60E2"/>
  </w:style>
  <w:style w:type="paragraph" w:customStyle="1" w:styleId="50A4BF883543458EA8D3048ADEBB02F4">
    <w:name w:val="50A4BF883543458EA8D3048ADEBB02F4"/>
  </w:style>
  <w:style w:type="paragraph" w:customStyle="1" w:styleId="4B4BB7A4755F477A84FE79D7FB003F93">
    <w:name w:val="4B4BB7A4755F477A84FE79D7FB003F93"/>
  </w:style>
  <w:style w:type="paragraph" w:customStyle="1" w:styleId="40E694734AD64E15A1446CFE55B1C739">
    <w:name w:val="40E694734AD64E15A1446CFE55B1C739"/>
  </w:style>
  <w:style w:type="paragraph" w:customStyle="1" w:styleId="A12EF273D31243979B278AFB36D12385">
    <w:name w:val="A12EF273D31243979B278AFB36D12385"/>
  </w:style>
  <w:style w:type="paragraph" w:customStyle="1" w:styleId="97ABB0F2AC2A4C45A50D6A6A10C46799">
    <w:name w:val="97ABB0F2AC2A4C45A50D6A6A10C46799"/>
  </w:style>
  <w:style w:type="paragraph" w:customStyle="1" w:styleId="6A2684F711ED4E4F8CBF89312C63D1D4">
    <w:name w:val="6A2684F711ED4E4F8CBF89312C63D1D4"/>
  </w:style>
  <w:style w:type="paragraph" w:customStyle="1" w:styleId="B341DFCE477B4665BB53C42166ADB285">
    <w:name w:val="B341DFCE477B4665BB53C42166ADB285"/>
  </w:style>
  <w:style w:type="paragraph" w:customStyle="1" w:styleId="7D00F1D5C12B4C0AA3D1A8A3CBED7C8B">
    <w:name w:val="7D00F1D5C12B4C0AA3D1A8A3CBED7C8B"/>
  </w:style>
  <w:style w:type="paragraph" w:customStyle="1" w:styleId="DFEE4C3A7B4949DBAE5BBFB39EA9FEC3">
    <w:name w:val="DFEE4C3A7B4949DBAE5BBFB39EA9FEC3"/>
  </w:style>
  <w:style w:type="paragraph" w:customStyle="1" w:styleId="A081824FE56240E6B78BA351B275D7D4">
    <w:name w:val="A081824FE56240E6B78BA351B275D7D4"/>
  </w:style>
  <w:style w:type="paragraph" w:customStyle="1" w:styleId="2CC51C92C6C943CBB3755EA19556396D">
    <w:name w:val="2CC51C92C6C943CBB3755EA19556396D"/>
  </w:style>
  <w:style w:type="paragraph" w:customStyle="1" w:styleId="01E00EAA6ACC4D5B8152A99104A20DB8">
    <w:name w:val="01E00EAA6ACC4D5B8152A99104A20DB8"/>
  </w:style>
  <w:style w:type="paragraph" w:customStyle="1" w:styleId="1DD41160EE784340B52FE2BC6949C31F">
    <w:name w:val="1DD41160EE784340B52FE2BC6949C31F"/>
  </w:style>
  <w:style w:type="paragraph" w:customStyle="1" w:styleId="09379E3A800C4F55B21B33B3DB48DBA0">
    <w:name w:val="09379E3A800C4F55B21B33B3DB48DBA0"/>
  </w:style>
  <w:style w:type="paragraph" w:customStyle="1" w:styleId="0BD14A817B464819AA8249EEE0A8E0D7">
    <w:name w:val="0BD14A817B464819AA8249EEE0A8E0D7"/>
  </w:style>
  <w:style w:type="paragraph" w:customStyle="1" w:styleId="29D202F7EE2E4DD9A0C35C299258DAD6">
    <w:name w:val="29D202F7EE2E4DD9A0C35C299258DAD6"/>
  </w:style>
  <w:style w:type="paragraph" w:customStyle="1" w:styleId="E586FFC604F041EAA6AB67CADA63E35F">
    <w:name w:val="E586FFC604F041EAA6AB67CADA63E35F"/>
  </w:style>
  <w:style w:type="paragraph" w:customStyle="1" w:styleId="A19020B2C5B74D2CA0F3D7A194CDC3B9">
    <w:name w:val="A19020B2C5B74D2CA0F3D7A194CDC3B9"/>
  </w:style>
  <w:style w:type="paragraph" w:customStyle="1" w:styleId="99AB31BAF2A24C788C05AC75D8C46324">
    <w:name w:val="99AB31BAF2A24C788C05AC75D8C46324"/>
  </w:style>
  <w:style w:type="paragraph" w:customStyle="1" w:styleId="A39B69AF67C64C4F8D9F27616CFE418D">
    <w:name w:val="A39B69AF67C64C4F8D9F27616CFE418D"/>
  </w:style>
  <w:style w:type="paragraph" w:customStyle="1" w:styleId="AEE95A452C9C4506ABCED9A40046430A">
    <w:name w:val="AEE95A452C9C4506ABCED9A40046430A"/>
  </w:style>
  <w:style w:type="paragraph" w:customStyle="1" w:styleId="F5562036A1F34C679103D3B63F53CF74">
    <w:name w:val="F5562036A1F34C679103D3B63F53CF74"/>
  </w:style>
  <w:style w:type="paragraph" w:customStyle="1" w:styleId="0DBAE196C0AA480BB2EC63D9B9FCE0E5">
    <w:name w:val="0DBAE196C0AA480BB2EC63D9B9FCE0E5"/>
  </w:style>
  <w:style w:type="paragraph" w:customStyle="1" w:styleId="5C36873FE8954D52BBFE15BE1228317D">
    <w:name w:val="5C36873FE8954D52BBFE15BE1228317D"/>
  </w:style>
  <w:style w:type="paragraph" w:customStyle="1" w:styleId="5E6B46CFD15D4B3AB691CABB06298B3C">
    <w:name w:val="5E6B46CFD15D4B3AB691CABB06298B3C"/>
  </w:style>
  <w:style w:type="paragraph" w:customStyle="1" w:styleId="1D5D71AB079B4B129E5D14579D4132D9">
    <w:name w:val="1D5D71AB079B4B129E5D14579D4132D9"/>
  </w:style>
  <w:style w:type="paragraph" w:customStyle="1" w:styleId="96C563A7C1DD42ACAE624B817E0C0C72">
    <w:name w:val="96C563A7C1DD42ACAE624B817E0C0C72"/>
  </w:style>
  <w:style w:type="paragraph" w:customStyle="1" w:styleId="28C6497B16084AB4A9B8596F17976FE6">
    <w:name w:val="28C6497B16084AB4A9B8596F17976FE6"/>
  </w:style>
  <w:style w:type="paragraph" w:customStyle="1" w:styleId="31DB9F43F25B43AC9AFE21B24887487F">
    <w:name w:val="31DB9F43F25B43AC9AFE21B24887487F"/>
  </w:style>
  <w:style w:type="paragraph" w:customStyle="1" w:styleId="D1A6DA06998A46ED90C87FD58C867E5E">
    <w:name w:val="D1A6DA06998A46ED90C87FD58C867E5E"/>
  </w:style>
  <w:style w:type="paragraph" w:customStyle="1" w:styleId="C205921B6871464D903E39D793A8905E">
    <w:name w:val="C205921B6871464D903E39D793A8905E"/>
  </w:style>
  <w:style w:type="paragraph" w:customStyle="1" w:styleId="A0258ABE42594F9E8537E7B65F60763C">
    <w:name w:val="A0258ABE42594F9E8537E7B65F60763C"/>
  </w:style>
  <w:style w:type="paragraph" w:customStyle="1" w:styleId="06E30AF727094631AFB385452C314F7F">
    <w:name w:val="06E30AF727094631AFB385452C314F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3A4704-EE7F-44AE-97EC-261A3E013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2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CityScape</vt:lpstr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Voyage</dc:title>
  <dc:subject/>
  <dc:creator/>
  <cp:keywords/>
  <dc:description/>
  <cp:lastModifiedBy/>
  <cp:revision>1</cp:revision>
  <dcterms:created xsi:type="dcterms:W3CDTF">2019-09-11T15:20:00Z</dcterms:created>
  <dcterms:modified xsi:type="dcterms:W3CDTF">2019-09-11T16:14:00Z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